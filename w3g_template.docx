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42B6" w14:textId="77777777" w:rsidR="003153EF" w:rsidRPr="008F7F05" w:rsidRDefault="003153EF" w:rsidP="008F7F05">
      <w:pPr>
        <w:widowControl/>
        <w:jc w:val="both"/>
        <w:rPr>
          <w:rFonts w:ascii="Arial" w:hAnsi="Arial" w:cs="Arial"/>
          <w:color w:val="000000"/>
          <w:sz w:val="20"/>
        </w:rPr>
      </w:pPr>
    </w:p>
    <w:sectPr w:rsidR="003153EF" w:rsidRPr="008F7F05" w:rsidSect="009347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50"/>
      <w:pgMar w:top="0" w:right="880" w:bottom="0" w:left="1080" w:header="720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8BE43" w14:textId="77777777" w:rsidR="00372321" w:rsidRDefault="00372321" w:rsidP="009347E7">
      <w:r>
        <w:separator/>
      </w:r>
    </w:p>
  </w:endnote>
  <w:endnote w:type="continuationSeparator" w:id="0">
    <w:p w14:paraId="170D9535" w14:textId="77777777" w:rsidR="00372321" w:rsidRDefault="00372321" w:rsidP="00934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2F518" w14:textId="77777777" w:rsidR="00FF6CE1" w:rsidRDefault="00FF6C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11090" w14:textId="51597535" w:rsidR="004D5779" w:rsidRDefault="004D5779" w:rsidP="004D5779">
    <w:pPr>
      <w:spacing w:before="51" w:line="370" w:lineRule="exact"/>
      <w:ind w:left="6106" w:right="111"/>
      <w:rPr>
        <w:rFonts w:ascii="Arial"/>
        <w:b/>
        <w:spacing w:val="-64"/>
        <w:w w:val="105"/>
        <w:sz w:val="23"/>
      </w:rPr>
    </w:pPr>
    <w:r>
      <w:rPr>
        <w:rFonts w:ascii="Arial"/>
        <w:b/>
        <w:w w:val="105"/>
        <w:sz w:val="23"/>
      </w:rPr>
      <w:t xml:space="preserve"> </w:t>
    </w:r>
    <w:r w:rsidR="00F5426B">
      <w:rPr>
        <w:rFonts w:ascii="Arial"/>
        <w:b/>
        <w:w w:val="105"/>
        <w:sz w:val="23"/>
      </w:rPr>
      <w:t>W3global</w:t>
    </w:r>
    <w:r w:rsidR="009347E7">
      <w:rPr>
        <w:rFonts w:ascii="Arial"/>
        <w:b/>
        <w:spacing w:val="22"/>
        <w:w w:val="105"/>
        <w:sz w:val="23"/>
      </w:rPr>
      <w:t xml:space="preserve"> </w:t>
    </w:r>
    <w:r w:rsidR="009347E7">
      <w:rPr>
        <w:rFonts w:ascii="Arial"/>
        <w:b/>
        <w:w w:val="105"/>
        <w:sz w:val="23"/>
      </w:rPr>
      <w:t>Inc.</w:t>
    </w:r>
    <w:r w:rsidR="009347E7">
      <w:rPr>
        <w:rFonts w:ascii="Arial"/>
        <w:b/>
        <w:spacing w:val="-64"/>
        <w:w w:val="105"/>
        <w:sz w:val="23"/>
      </w:rPr>
      <w:t xml:space="preserve"> </w:t>
    </w:r>
  </w:p>
  <w:p w14:paraId="07592D88" w14:textId="0EC00372" w:rsidR="009347E7" w:rsidRDefault="00F5426B" w:rsidP="004D5779">
    <w:pPr>
      <w:spacing w:before="51" w:line="370" w:lineRule="exact"/>
      <w:ind w:left="6106" w:right="111"/>
      <w:rPr>
        <w:sz w:val="23"/>
      </w:rPr>
    </w:pPr>
    <w:bookmarkStart w:id="0" w:name="_Hlk226583512"/>
    <w:r>
      <w:rPr>
        <w:spacing w:val="-1"/>
        <w:w w:val="92"/>
        <w:sz w:val="23"/>
      </w:rPr>
      <w:t>1701 Legacy Dr, Suite</w:t>
    </w:r>
    <w:r w:rsidR="00863E25">
      <w:rPr>
        <w:spacing w:val="-1"/>
        <w:w w:val="92"/>
        <w:sz w:val="23"/>
      </w:rPr>
      <w:t>#</w:t>
    </w:r>
    <w:r>
      <w:rPr>
        <w:spacing w:val="-1"/>
        <w:w w:val="92"/>
        <w:sz w:val="23"/>
      </w:rPr>
      <w:t>1000</w:t>
    </w:r>
    <w:r w:rsidR="004D5779">
      <w:rPr>
        <w:spacing w:val="-1"/>
        <w:w w:val="92"/>
        <w:sz w:val="23"/>
      </w:rPr>
      <w:t>,</w:t>
    </w:r>
    <w:r>
      <w:rPr>
        <w:spacing w:val="-1"/>
        <w:w w:val="92"/>
        <w:sz w:val="23"/>
      </w:rPr>
      <w:t xml:space="preserve"> Frisco</w:t>
    </w:r>
    <w:r w:rsidR="009347E7">
      <w:rPr>
        <w:sz w:val="23"/>
      </w:rPr>
      <w:t>,</w:t>
    </w:r>
    <w:r w:rsidR="009347E7">
      <w:rPr>
        <w:spacing w:val="15"/>
        <w:sz w:val="23"/>
      </w:rPr>
      <w:t xml:space="preserve"> </w:t>
    </w:r>
    <w:r>
      <w:rPr>
        <w:sz w:val="23"/>
      </w:rPr>
      <w:t>Texas 75034</w:t>
    </w:r>
    <w:r w:rsidR="009347E7">
      <w:rPr>
        <w:sz w:val="23"/>
      </w:rPr>
      <w:t>,</w:t>
    </w:r>
    <w:r w:rsidR="009347E7">
      <w:rPr>
        <w:spacing w:val="15"/>
        <w:sz w:val="23"/>
      </w:rPr>
      <w:t xml:space="preserve"> </w:t>
    </w:r>
    <w:r w:rsidR="009347E7">
      <w:rPr>
        <w:sz w:val="23"/>
      </w:rPr>
      <w:t>United</w:t>
    </w:r>
    <w:r w:rsidR="009347E7">
      <w:rPr>
        <w:spacing w:val="15"/>
        <w:sz w:val="23"/>
      </w:rPr>
      <w:t xml:space="preserve"> </w:t>
    </w:r>
    <w:r w:rsidR="009347E7">
      <w:rPr>
        <w:sz w:val="23"/>
      </w:rPr>
      <w:t>States</w:t>
    </w:r>
  </w:p>
  <w:p w14:paraId="03346951" w14:textId="49EFA727" w:rsidR="009347E7" w:rsidRDefault="004D5779" w:rsidP="004D5779">
    <w:pPr>
      <w:pStyle w:val="BodyText"/>
      <w:spacing w:before="41"/>
      <w:ind w:right="111"/>
      <w:jc w:val="center"/>
    </w:pPr>
    <w:r>
      <w:t xml:space="preserve">                                                                 </w:t>
    </w:r>
    <w:hyperlink r:id="rId1" w:history="1">
      <w:r w:rsidRPr="000678F0">
        <w:rPr>
          <w:rStyle w:val="Hyperlink"/>
          <w:w w:val="105"/>
        </w:rPr>
        <w:t>www.w3global.com</w:t>
      </w:r>
    </w:hyperlink>
  </w:p>
  <w:bookmarkEnd w:id="0"/>
  <w:p w14:paraId="0CB8F0AA" w14:textId="77777777" w:rsidR="009347E7" w:rsidRDefault="009347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BF2EC" w14:textId="77777777" w:rsidR="00FF6CE1" w:rsidRDefault="00FF6C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CDEDF" w14:textId="77777777" w:rsidR="00372321" w:rsidRDefault="00372321" w:rsidP="009347E7">
      <w:r>
        <w:separator/>
      </w:r>
    </w:p>
  </w:footnote>
  <w:footnote w:type="continuationSeparator" w:id="0">
    <w:p w14:paraId="7B8A028B" w14:textId="77777777" w:rsidR="00372321" w:rsidRDefault="00372321" w:rsidP="00934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88A" w14:textId="77777777" w:rsidR="00FF6CE1" w:rsidRDefault="00FF6C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48E4" w14:textId="4580E49B" w:rsidR="009347E7" w:rsidRDefault="00F5426B" w:rsidP="009347E7">
    <w:pPr>
      <w:pStyle w:val="BodyText"/>
      <w:rPr>
        <w:rFonts w:ascii="Times New Roman"/>
        <w:sz w:val="20"/>
      </w:rPr>
    </w:pPr>
    <w:r w:rsidRPr="00FF6CE1">
      <w:rPr>
        <w:rFonts w:ascii="Times New Roman"/>
        <w:noProof/>
        <w:sz w:val="20"/>
        <w:lang w:val="en-IN"/>
      </w:rPr>
      <w:drawing>
        <wp:inline distT="0" distB="0" distL="0" distR="0" wp14:anchorId="7CCEF33C" wp14:editId="2A563857">
          <wp:extent cx="3486150" cy="790466"/>
          <wp:effectExtent l="0" t="0" r="0" b="0"/>
          <wp:docPr id="10438258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05250" cy="794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47E7">
      <w:rPr>
        <w:rFonts w:ascii="Times New Roman"/>
        <w:noProof/>
        <w:sz w:val="20"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22B6BD06" wp14:editId="4DBEEDCF">
              <wp:simplePos x="0" y="0"/>
              <wp:positionH relativeFrom="page">
                <wp:posOffset>3576638</wp:posOffset>
              </wp:positionH>
              <wp:positionV relativeFrom="page">
                <wp:posOffset>0</wp:posOffset>
              </wp:positionV>
              <wp:extent cx="3985895" cy="1414463"/>
              <wp:effectExtent l="0" t="0" r="0" b="0"/>
              <wp:wrapNone/>
              <wp:docPr id="75304372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985895" cy="1414463"/>
                        <a:chOff x="5964" y="0"/>
                        <a:chExt cx="5947" cy="2095"/>
                      </a:xfrm>
                    </wpg:grpSpPr>
                    <wps:wsp>
                      <wps:cNvPr id="995933818" name="Freeform 10"/>
                      <wps:cNvSpPr>
                        <a:spLocks/>
                      </wps:cNvSpPr>
                      <wps:spPr bwMode="auto">
                        <a:xfrm>
                          <a:off x="9371" y="92"/>
                          <a:ext cx="2539" cy="2002"/>
                        </a:xfrm>
                        <a:custGeom>
                          <a:avLst/>
                          <a:gdLst>
                            <a:gd name="T0" fmla="+- 0 11910 9372"/>
                            <a:gd name="T1" fmla="*/ T0 w 2539"/>
                            <a:gd name="T2" fmla="+- 0 1008 92"/>
                            <a:gd name="T3" fmla="*/ 1008 h 2002"/>
                            <a:gd name="T4" fmla="+- 0 10314 9372"/>
                            <a:gd name="T5" fmla="*/ T4 w 2539"/>
                            <a:gd name="T6" fmla="+- 0 92 92"/>
                            <a:gd name="T7" fmla="*/ 92 h 2002"/>
                            <a:gd name="T8" fmla="+- 0 9372 9372"/>
                            <a:gd name="T9" fmla="*/ T8 w 2539"/>
                            <a:gd name="T10" fmla="+- 0 622 92"/>
                            <a:gd name="T11" fmla="*/ 622 h 2002"/>
                            <a:gd name="T12" fmla="+- 0 9372 9372"/>
                            <a:gd name="T13" fmla="*/ T12 w 2539"/>
                            <a:gd name="T14" fmla="+- 0 632 92"/>
                            <a:gd name="T15" fmla="*/ 632 h 2002"/>
                            <a:gd name="T16" fmla="+- 0 11910 9372"/>
                            <a:gd name="T17" fmla="*/ T16 w 2539"/>
                            <a:gd name="T18" fmla="+- 0 2094 92"/>
                            <a:gd name="T19" fmla="*/ 2094 h 2002"/>
                            <a:gd name="T20" fmla="+- 0 11910 9372"/>
                            <a:gd name="T21" fmla="*/ T20 w 2539"/>
                            <a:gd name="T22" fmla="+- 0 1008 92"/>
                            <a:gd name="T23" fmla="*/ 1008 h 200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39" h="2002">
                              <a:moveTo>
                                <a:pt x="2538" y="916"/>
                              </a:moveTo>
                              <a:lnTo>
                                <a:pt x="942" y="0"/>
                              </a:lnTo>
                              <a:lnTo>
                                <a:pt x="0" y="530"/>
                              </a:lnTo>
                              <a:lnTo>
                                <a:pt x="0" y="540"/>
                              </a:lnTo>
                              <a:lnTo>
                                <a:pt x="2538" y="2002"/>
                              </a:lnTo>
                              <a:lnTo>
                                <a:pt x="2538" y="9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268721" name="Freeform 11"/>
                      <wps:cNvSpPr>
                        <a:spLocks/>
                      </wps:cNvSpPr>
                      <wps:spPr bwMode="auto">
                        <a:xfrm>
                          <a:off x="5963" y="33"/>
                          <a:ext cx="5947" cy="1374"/>
                        </a:xfrm>
                        <a:custGeom>
                          <a:avLst/>
                          <a:gdLst>
                            <a:gd name="T0" fmla="+- 0 11910 5964"/>
                            <a:gd name="T1" fmla="*/ T0 w 5947"/>
                            <a:gd name="T2" fmla="+- 0 1140 34"/>
                            <a:gd name="T3" fmla="*/ 1140 h 1374"/>
                            <a:gd name="T4" fmla="+- 0 10306 5964"/>
                            <a:gd name="T5" fmla="*/ T4 w 5947"/>
                            <a:gd name="T6" fmla="+- 0 218 34"/>
                            <a:gd name="T7" fmla="*/ 218 h 1374"/>
                            <a:gd name="T8" fmla="+- 0 10225 5964"/>
                            <a:gd name="T9" fmla="*/ T8 w 5947"/>
                            <a:gd name="T10" fmla="+- 0 265 34"/>
                            <a:gd name="T11" fmla="*/ 265 h 1374"/>
                            <a:gd name="T12" fmla="+- 0 8342 5964"/>
                            <a:gd name="T13" fmla="*/ T12 w 5947"/>
                            <a:gd name="T14" fmla="+- 0 1360 34"/>
                            <a:gd name="T15" fmla="*/ 1360 h 1374"/>
                            <a:gd name="T16" fmla="+- 0 6048 5964"/>
                            <a:gd name="T17" fmla="*/ T16 w 5947"/>
                            <a:gd name="T18" fmla="+- 0 34 34"/>
                            <a:gd name="T19" fmla="*/ 34 h 1374"/>
                            <a:gd name="T20" fmla="+- 0 5964 5964"/>
                            <a:gd name="T21" fmla="*/ T20 w 5947"/>
                            <a:gd name="T22" fmla="+- 0 34 34"/>
                            <a:gd name="T23" fmla="*/ 34 h 1374"/>
                            <a:gd name="T24" fmla="+- 0 5964 5964"/>
                            <a:gd name="T25" fmla="*/ T24 w 5947"/>
                            <a:gd name="T26" fmla="+- 0 36 34"/>
                            <a:gd name="T27" fmla="*/ 36 h 1374"/>
                            <a:gd name="T28" fmla="+- 0 8254 5964"/>
                            <a:gd name="T29" fmla="*/ T28 w 5947"/>
                            <a:gd name="T30" fmla="+- 0 1360 34"/>
                            <a:gd name="T31" fmla="*/ 1360 h 1374"/>
                            <a:gd name="T32" fmla="+- 0 8336 5964"/>
                            <a:gd name="T33" fmla="*/ T32 w 5947"/>
                            <a:gd name="T34" fmla="+- 0 1408 34"/>
                            <a:gd name="T35" fmla="*/ 1408 h 1374"/>
                            <a:gd name="T36" fmla="+- 0 10299 5964"/>
                            <a:gd name="T37" fmla="*/ T36 w 5947"/>
                            <a:gd name="T38" fmla="+- 0 265 34"/>
                            <a:gd name="T39" fmla="*/ 265 h 1374"/>
                            <a:gd name="T40" fmla="+- 0 11910 5964"/>
                            <a:gd name="T41" fmla="*/ T40 w 5947"/>
                            <a:gd name="T42" fmla="+- 0 1191 34"/>
                            <a:gd name="T43" fmla="*/ 1191 h 1374"/>
                            <a:gd name="T44" fmla="+- 0 11910 5964"/>
                            <a:gd name="T45" fmla="*/ T44 w 5947"/>
                            <a:gd name="T46" fmla="+- 0 1140 34"/>
                            <a:gd name="T47" fmla="*/ 1140 h 13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5947" h="1374">
                              <a:moveTo>
                                <a:pt x="5946" y="1106"/>
                              </a:moveTo>
                              <a:lnTo>
                                <a:pt x="4342" y="184"/>
                              </a:lnTo>
                              <a:lnTo>
                                <a:pt x="4261" y="231"/>
                              </a:lnTo>
                              <a:lnTo>
                                <a:pt x="2378" y="1326"/>
                              </a:lnTo>
                              <a:lnTo>
                                <a:pt x="84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2290" y="1326"/>
                              </a:lnTo>
                              <a:lnTo>
                                <a:pt x="2372" y="1374"/>
                              </a:lnTo>
                              <a:lnTo>
                                <a:pt x="4335" y="231"/>
                              </a:lnTo>
                              <a:lnTo>
                                <a:pt x="5946" y="1157"/>
                              </a:lnTo>
                              <a:lnTo>
                                <a:pt x="5946" y="1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64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5996421" name="Freeform 12"/>
                      <wps:cNvSpPr>
                        <a:spLocks/>
                      </wps:cNvSpPr>
                      <wps:spPr bwMode="auto">
                        <a:xfrm>
                          <a:off x="6914" y="0"/>
                          <a:ext cx="4996" cy="1030"/>
                        </a:xfrm>
                        <a:custGeom>
                          <a:avLst/>
                          <a:gdLst>
                            <a:gd name="T0" fmla="+- 0 11910 6915"/>
                            <a:gd name="T1" fmla="*/ T0 w 4996"/>
                            <a:gd name="T2" fmla="*/ 0 h 1030"/>
                            <a:gd name="T3" fmla="+- 0 6915 6915"/>
                            <a:gd name="T4" fmla="*/ T3 w 4996"/>
                            <a:gd name="T5" fmla="*/ 0 h 1030"/>
                            <a:gd name="T6" fmla="+- 0 7057 6915"/>
                            <a:gd name="T7" fmla="*/ T6 w 4996"/>
                            <a:gd name="T8" fmla="*/ 82 h 1030"/>
                            <a:gd name="T9" fmla="+- 0 8699 6915"/>
                            <a:gd name="T10" fmla="*/ T9 w 4996"/>
                            <a:gd name="T11" fmla="*/ 1029 h 1030"/>
                            <a:gd name="T12" fmla="+- 0 10321 6915"/>
                            <a:gd name="T13" fmla="*/ T12 w 4996"/>
                            <a:gd name="T14" fmla="*/ 82 h 1030"/>
                            <a:gd name="T15" fmla="+- 0 11910 6915"/>
                            <a:gd name="T16" fmla="*/ T15 w 4996"/>
                            <a:gd name="T17" fmla="*/ 1004 h 1030"/>
                            <a:gd name="T18" fmla="+- 0 11910 6915"/>
                            <a:gd name="T19" fmla="*/ T18 w 4996"/>
                            <a:gd name="T20" fmla="*/ 0 h 1030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</a:cxnLst>
                          <a:rect l="0" t="0" r="r" b="b"/>
                          <a:pathLst>
                            <a:path w="4996" h="1030">
                              <a:moveTo>
                                <a:pt x="4995" y="0"/>
                              </a:moveTo>
                              <a:lnTo>
                                <a:pt x="0" y="0"/>
                              </a:lnTo>
                              <a:lnTo>
                                <a:pt x="142" y="82"/>
                              </a:lnTo>
                              <a:lnTo>
                                <a:pt x="1784" y="1029"/>
                              </a:lnTo>
                              <a:lnTo>
                                <a:pt x="3406" y="82"/>
                              </a:lnTo>
                              <a:lnTo>
                                <a:pt x="4995" y="1004"/>
                              </a:lnTo>
                              <a:lnTo>
                                <a:pt x="499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146381" id="Group 1" o:spid="_x0000_s1026" style="position:absolute;margin-left:281.65pt;margin-top:0;width:313.85pt;height:111.4pt;z-index:251725824;mso-position-horizontal-relative:page;mso-position-vertical-relative:page" coordorigin="5964" coordsize="5947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">
              <v:shape id="Freeform 10" o:spid="_x0000_s1027" style="position:absolute;left:9371;top:92;width:2539;height:2002;visibility:visible;mso-wrap-style:square;v-text-anchor:top" coordsize="2539,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" path="m2538,916l942,,,530r,10l2538,2002r,-1086xe" fillcolor="#c0504d [3205]" stroked="f">
                <v:path arrowok="t" o:connecttype="custom" o:connectlocs="2538,1008;942,92;0,622;0,632;2538,2094;2538,1008" o:connectangles="0,0,0,0,0,0"/>
              </v:shape>
              <v:shape id="Freeform 11" o:spid="_x0000_s1028" style="position:absolute;left:5963;top:33;width:5947;height:1374;visibility:visible;mso-wrap-style:square;v-text-anchor:top" coordsize="5947,1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" path="m5946,1106l4342,184r-81,47l2378,1326,84,,,,,2,2290,1326r82,48l4335,231r1611,926l5946,1106xe" fillcolor="#626465" stroked="f">
                <v:path arrowok="t" o:connecttype="custom" o:connectlocs="5946,1140;4342,218;4261,265;2378,1360;84,34;0,34;0,36;2290,1360;2372,1408;4335,265;5946,1191;5946,1140" o:connectangles="0,0,0,0,0,0,0,0,0,0,0,0"/>
              </v:shape>
              <v:shape id="Freeform 12" o:spid="_x0000_s1029" style="position:absolute;left:6914;width:4996;height:1030;visibility:visible;mso-wrap-style:square;v-text-anchor:top" coordsize="4996,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" path="m4995,l,,142,82r1642,947l3406,82r1589,922l4995,xe" fillcolor="#c0504d [3205]" stroked="f">
                <v:path arrowok="t" o:connecttype="custom" o:connectlocs="4995,0;0,0;142,82;1784,1029;3406,82;4995,1004;4995,0" o:connectangles="0,0,0,0,0,0,0"/>
              </v:shape>
              <w10:wrap anchorx="page" anchory="page"/>
            </v:group>
          </w:pict>
        </mc:Fallback>
      </mc:AlternateContent>
    </w:r>
    <w:r w:rsidR="009347E7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1939B6C" wp14:editId="067C44BB">
              <wp:simplePos x="0" y="0"/>
              <wp:positionH relativeFrom="page">
                <wp:posOffset>0</wp:posOffset>
              </wp:positionH>
              <wp:positionV relativeFrom="page">
                <wp:posOffset>9412605</wp:posOffset>
              </wp:positionV>
              <wp:extent cx="3637915" cy="1284605"/>
              <wp:effectExtent l="0" t="0" r="635" b="0"/>
              <wp:wrapNone/>
              <wp:docPr id="73804759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637915" cy="1284605"/>
                        <a:chOff x="0" y="14823"/>
                        <a:chExt cx="5729" cy="2023"/>
                      </a:xfrm>
                    </wpg:grpSpPr>
                    <wps:wsp>
                      <wps:cNvPr id="1141597812" name="Freeform 2"/>
                      <wps:cNvSpPr>
                        <a:spLocks/>
                      </wps:cNvSpPr>
                      <wps:spPr bwMode="auto">
                        <a:xfrm>
                          <a:off x="0" y="14822"/>
                          <a:ext cx="2471" cy="1942"/>
                        </a:xfrm>
                        <a:custGeom>
                          <a:avLst/>
                          <a:gdLst>
                            <a:gd name="T0" fmla="*/ 2470 w 2471"/>
                            <a:gd name="T1" fmla="+- 0 16252 14823"/>
                            <a:gd name="T2" fmla="*/ 16252 h 1942"/>
                            <a:gd name="T3" fmla="*/ 0 w 2471"/>
                            <a:gd name="T4" fmla="+- 0 14823 14823"/>
                            <a:gd name="T5" fmla="*/ 14823 h 1942"/>
                            <a:gd name="T6" fmla="*/ 0 w 2471"/>
                            <a:gd name="T7" fmla="+- 0 15856 14823"/>
                            <a:gd name="T8" fmla="*/ 15856 h 1942"/>
                            <a:gd name="T9" fmla="*/ 1578 w 2471"/>
                            <a:gd name="T10" fmla="+- 0 16765 14823"/>
                            <a:gd name="T11" fmla="*/ 16765 h 1942"/>
                            <a:gd name="T12" fmla="*/ 2470 w 2471"/>
                            <a:gd name="T13" fmla="+- 0 16261 14823"/>
                            <a:gd name="T14" fmla="*/ 16261 h 1942"/>
                            <a:gd name="T15" fmla="*/ 2470 w 2471"/>
                            <a:gd name="T16" fmla="+- 0 16252 14823"/>
                            <a:gd name="T17" fmla="*/ 16252 h 194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</a:cxnLst>
                          <a:rect l="0" t="0" r="r" b="b"/>
                          <a:pathLst>
                            <a:path w="2471" h="1942">
                              <a:moveTo>
                                <a:pt x="2470" y="1429"/>
                              </a:moveTo>
                              <a:lnTo>
                                <a:pt x="0" y="0"/>
                              </a:lnTo>
                              <a:lnTo>
                                <a:pt x="0" y="1033"/>
                              </a:lnTo>
                              <a:lnTo>
                                <a:pt x="1578" y="1942"/>
                              </a:lnTo>
                              <a:lnTo>
                                <a:pt x="2470" y="1438"/>
                              </a:lnTo>
                              <a:lnTo>
                                <a:pt x="2470" y="14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5765744" name="Freeform 3"/>
                      <wps:cNvSpPr>
                        <a:spLocks/>
                      </wps:cNvSpPr>
                      <wps:spPr bwMode="auto">
                        <a:xfrm>
                          <a:off x="0" y="15512"/>
                          <a:ext cx="5729" cy="1300"/>
                        </a:xfrm>
                        <a:custGeom>
                          <a:avLst/>
                          <a:gdLst>
                            <a:gd name="T0" fmla="*/ 5728 w 5729"/>
                            <a:gd name="T1" fmla="+- 0 16810 15512"/>
                            <a:gd name="T2" fmla="*/ 16810 h 1300"/>
                            <a:gd name="T3" fmla="*/ 3549 w 5729"/>
                            <a:gd name="T4" fmla="+- 0 15557 15512"/>
                            <a:gd name="T5" fmla="*/ 15557 h 1300"/>
                            <a:gd name="T6" fmla="*/ 3471 w 5729"/>
                            <a:gd name="T7" fmla="+- 0 15512 15512"/>
                            <a:gd name="T8" fmla="*/ 15512 h 1300"/>
                            <a:gd name="T9" fmla="*/ 1602 w 5729"/>
                            <a:gd name="T10" fmla="+- 0 16593 15512"/>
                            <a:gd name="T11" fmla="*/ 16593 h 1300"/>
                            <a:gd name="T12" fmla="*/ 0 w 5729"/>
                            <a:gd name="T13" fmla="+- 0 15678 15512"/>
                            <a:gd name="T14" fmla="*/ 15678 h 1300"/>
                            <a:gd name="T15" fmla="*/ 0 w 5729"/>
                            <a:gd name="T16" fmla="+- 0 15726 15512"/>
                            <a:gd name="T17" fmla="*/ 15726 h 1300"/>
                            <a:gd name="T18" fmla="*/ 1596 w 5729"/>
                            <a:gd name="T19" fmla="+- 0 16638 15512"/>
                            <a:gd name="T20" fmla="*/ 16638 h 1300"/>
                            <a:gd name="T21" fmla="*/ 1673 w 5729"/>
                            <a:gd name="T22" fmla="+- 0 16593 15512"/>
                            <a:gd name="T23" fmla="*/ 16593 h 1300"/>
                            <a:gd name="T24" fmla="*/ 3465 w 5729"/>
                            <a:gd name="T25" fmla="+- 0 15557 15512"/>
                            <a:gd name="T26" fmla="*/ 15557 h 1300"/>
                            <a:gd name="T27" fmla="*/ 5648 w 5729"/>
                            <a:gd name="T28" fmla="+- 0 16812 15512"/>
                            <a:gd name="T29" fmla="*/ 16812 h 1300"/>
                            <a:gd name="T30" fmla="*/ 5728 w 5729"/>
                            <a:gd name="T31" fmla="+- 0 16812 15512"/>
                            <a:gd name="T32" fmla="*/ 16812 h 1300"/>
                            <a:gd name="T33" fmla="*/ 5728 w 5729"/>
                            <a:gd name="T34" fmla="+- 0 16810 15512"/>
                            <a:gd name="T35" fmla="*/ 16810 h 130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5729" h="1300">
                              <a:moveTo>
                                <a:pt x="5728" y="1298"/>
                              </a:moveTo>
                              <a:lnTo>
                                <a:pt x="3549" y="45"/>
                              </a:lnTo>
                              <a:lnTo>
                                <a:pt x="3471" y="0"/>
                              </a:lnTo>
                              <a:lnTo>
                                <a:pt x="1602" y="1081"/>
                              </a:lnTo>
                              <a:lnTo>
                                <a:pt x="0" y="166"/>
                              </a:lnTo>
                              <a:lnTo>
                                <a:pt x="0" y="214"/>
                              </a:lnTo>
                              <a:lnTo>
                                <a:pt x="1596" y="1126"/>
                              </a:lnTo>
                              <a:lnTo>
                                <a:pt x="1673" y="1081"/>
                              </a:lnTo>
                              <a:lnTo>
                                <a:pt x="3465" y="45"/>
                              </a:lnTo>
                              <a:lnTo>
                                <a:pt x="5648" y="1300"/>
                              </a:lnTo>
                              <a:lnTo>
                                <a:pt x="5728" y="1300"/>
                              </a:lnTo>
                              <a:lnTo>
                                <a:pt x="5728" y="1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64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8746357" name="Freeform 4"/>
                      <wps:cNvSpPr>
                        <a:spLocks/>
                      </wps:cNvSpPr>
                      <wps:spPr bwMode="auto">
                        <a:xfrm>
                          <a:off x="0" y="15857"/>
                          <a:ext cx="4815" cy="988"/>
                        </a:xfrm>
                        <a:custGeom>
                          <a:avLst/>
                          <a:gdLst>
                            <a:gd name="T0" fmla="*/ 4815 w 4815"/>
                            <a:gd name="T1" fmla="+- 0 16845 15858"/>
                            <a:gd name="T2" fmla="*/ 16845 h 988"/>
                            <a:gd name="T3" fmla="*/ 4680 w 4815"/>
                            <a:gd name="T4" fmla="+- 0 16768 15858"/>
                            <a:gd name="T5" fmla="*/ 16768 h 988"/>
                            <a:gd name="T6" fmla="*/ 3120 w 4815"/>
                            <a:gd name="T7" fmla="+- 0 15873 15858"/>
                            <a:gd name="T8" fmla="*/ 15873 h 988"/>
                            <a:gd name="T9" fmla="*/ 1578 w 4815"/>
                            <a:gd name="T10" fmla="+- 0 16768 15858"/>
                            <a:gd name="T11" fmla="*/ 16768 h 988"/>
                            <a:gd name="T12" fmla="*/ 0 w 4815"/>
                            <a:gd name="T13" fmla="+- 0 15858 15858"/>
                            <a:gd name="T14" fmla="*/ 15858 h 988"/>
                            <a:gd name="T15" fmla="*/ 0 w 4815"/>
                            <a:gd name="T16" fmla="+- 0 16845 15858"/>
                            <a:gd name="T17" fmla="*/ 16845 h 988"/>
                            <a:gd name="T18" fmla="*/ 4815 w 4815"/>
                            <a:gd name="T19" fmla="+- 0 16845 15858"/>
                            <a:gd name="T20" fmla="*/ 16845 h 988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</a:cxnLst>
                          <a:rect l="0" t="0" r="r" b="b"/>
                          <a:pathLst>
                            <a:path w="4815" h="988">
                              <a:moveTo>
                                <a:pt x="4815" y="987"/>
                              </a:moveTo>
                              <a:lnTo>
                                <a:pt x="4680" y="910"/>
                              </a:lnTo>
                              <a:lnTo>
                                <a:pt x="3120" y="15"/>
                              </a:lnTo>
                              <a:lnTo>
                                <a:pt x="1578" y="910"/>
                              </a:lnTo>
                              <a:lnTo>
                                <a:pt x="0" y="0"/>
                              </a:lnTo>
                              <a:lnTo>
                                <a:pt x="0" y="987"/>
                              </a:lnTo>
                              <a:lnTo>
                                <a:pt x="4815" y="98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28CD79" id="Group 2" o:spid="_x0000_s1026" style="position:absolute;margin-left:0;margin-top:741.15pt;width:286.45pt;height:101.15pt;z-index:251657216;mso-position-horizontal-relative:page;mso-position-vertical-relative:page" coordorigin=",14823" coordsize="5729,2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">
              <v:shape id="Freeform 2" o:spid="_x0000_s1027" style="position:absolute;top:14822;width:2471;height:1942;visibility:visible;mso-wrap-style:square;v-text-anchor:top" coordsize="2471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" path="m2470,1429l,,,1033r1578,909l2470,1438r,-9xe" fillcolor="#c0504d [3205]" stroked="f">
                <v:path arrowok="t" o:connecttype="custom" o:connectlocs="2470,16252;0,14823;0,15856;1578,16765;2470,16261;2470,16252" o:connectangles="0,0,0,0,0,0"/>
              </v:shape>
              <v:shape id="Freeform 3" o:spid="_x0000_s1028" style="position:absolute;top:15512;width:5729;height:1300;visibility:visible;mso-wrap-style:square;v-text-anchor:top" coordsize="5729,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" path="m5728,1298l3549,45,3471,,1602,1081,,166r,48l1596,1126r77,-45l3465,45,5648,1300r80,l5728,1298xe" fillcolor="#626465" stroked="f">
                <v:path arrowok="t" o:connecttype="custom" o:connectlocs="5728,16810;3549,15557;3471,15512;1602,16593;0,15678;0,15726;1596,16638;1673,16593;3465,15557;5648,16812;5728,16812;5728,16810" o:connectangles="0,0,0,0,0,0,0,0,0,0,0,0"/>
              </v:shape>
              <v:shape id="Freeform 4" o:spid="_x0000_s1029" style="position:absolute;top:15857;width:4815;height:988;visibility:visible;mso-wrap-style:square;v-text-anchor:top" coordsize="4815,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" path="m4815,987l4680,910,3120,15,1578,910,,,,987r4815,xe" fillcolor="#c0504d [3205]" stroked="f">
                <v:path arrowok="t" o:connecttype="custom" o:connectlocs="4815,16845;4680,16768;3120,15873;1578,16768;0,15858;0,16845;4815,16845" o:connectangles="0,0,0,0,0,0,0"/>
              </v:shape>
              <w10:wrap anchorx="page" anchory="page"/>
            </v:group>
          </w:pict>
        </mc:Fallback>
      </mc:AlternateContent>
    </w:r>
  </w:p>
  <w:p w14:paraId="66693C66" w14:textId="2CA1416F" w:rsidR="009347E7" w:rsidRDefault="009347E7" w:rsidP="009347E7">
    <w:pPr>
      <w:pStyle w:val="BodyText"/>
      <w:rPr>
        <w:rFonts w:ascii="Times New Roman"/>
        <w:sz w:val="20"/>
      </w:rPr>
    </w:pPr>
  </w:p>
  <w:p w14:paraId="388CE523" w14:textId="77777777" w:rsidR="00E43C46" w:rsidRPr="00E43C46" w:rsidRDefault="00E43C46" w:rsidP="00E43C46">
    <w:pPr>
      <w:pStyle w:val="Header"/>
      <w:rPr>
        <w:rFonts w:ascii="Arial" w:hAnsi="Arial" w:cs="Arial"/>
        <w:b/>
        <w:bCs/>
      </w:rPr>
    </w:pPr>
    <w:r w:rsidRPr="00E43C46">
      <w:rPr>
        <w:rFonts w:ascii="Arial" w:hAnsi="Arial" w:cs="Arial"/>
        <w:b/>
        <w:bCs/>
      </w:rPr>
      <w:t>If you would like to interview this candidate, please call [CONTACT_NUMBER]</w:t>
    </w:r>
  </w:p>
  <w:p w14:paraId="02EB2F8F" w14:textId="77777777" w:rsidR="00481505" w:rsidRPr="00F13F7B" w:rsidRDefault="00481505">
    <w:pPr>
      <w:pStyle w:val="Head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5C9C" w14:textId="77777777" w:rsidR="00FF6CE1" w:rsidRDefault="00FF6C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21A"/>
    <w:multiLevelType w:val="hybridMultilevel"/>
    <w:tmpl w:val="87462E00"/>
    <w:lvl w:ilvl="0" w:tplc="1FC0929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C2FB1"/>
    <w:multiLevelType w:val="hybridMultilevel"/>
    <w:tmpl w:val="C3567548"/>
    <w:lvl w:ilvl="0" w:tplc="1AB860D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D90D81"/>
    <w:multiLevelType w:val="hybridMultilevel"/>
    <w:tmpl w:val="7A56BF12"/>
    <w:lvl w:ilvl="0" w:tplc="DE5611B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D84556"/>
    <w:multiLevelType w:val="hybridMultilevel"/>
    <w:tmpl w:val="6748BEB6"/>
    <w:lvl w:ilvl="0" w:tplc="E356E14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1A5CFA"/>
    <w:multiLevelType w:val="hybridMultilevel"/>
    <w:tmpl w:val="382C6D4A"/>
    <w:lvl w:ilvl="0" w:tplc="F06E732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5263192"/>
    <w:multiLevelType w:val="hybridMultilevel"/>
    <w:tmpl w:val="DD6ADA34"/>
    <w:lvl w:ilvl="0" w:tplc="A1CEC74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53E5B3C"/>
    <w:multiLevelType w:val="hybridMultilevel"/>
    <w:tmpl w:val="C34E0DB0"/>
    <w:lvl w:ilvl="0" w:tplc="2F9CC3A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5C50951"/>
    <w:multiLevelType w:val="hybridMultilevel"/>
    <w:tmpl w:val="4FE09F96"/>
    <w:lvl w:ilvl="0" w:tplc="B324E54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6B20F38"/>
    <w:multiLevelType w:val="hybridMultilevel"/>
    <w:tmpl w:val="08BC9978"/>
    <w:lvl w:ilvl="0" w:tplc="D4D449C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6C84E40"/>
    <w:multiLevelType w:val="hybridMultilevel"/>
    <w:tmpl w:val="5F20CBB8"/>
    <w:lvl w:ilvl="0" w:tplc="6052999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6EC4D80"/>
    <w:multiLevelType w:val="hybridMultilevel"/>
    <w:tmpl w:val="D60AE328"/>
    <w:lvl w:ilvl="0" w:tplc="1DB045A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73A79F7"/>
    <w:multiLevelType w:val="hybridMultilevel"/>
    <w:tmpl w:val="7A5EE122"/>
    <w:lvl w:ilvl="0" w:tplc="1F86B85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7561A5E"/>
    <w:multiLevelType w:val="hybridMultilevel"/>
    <w:tmpl w:val="94BC61DC"/>
    <w:lvl w:ilvl="0" w:tplc="8BA6D12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7AD27E3"/>
    <w:multiLevelType w:val="hybridMultilevel"/>
    <w:tmpl w:val="B46413D2"/>
    <w:lvl w:ilvl="0" w:tplc="400435D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7D640BF"/>
    <w:multiLevelType w:val="hybridMultilevel"/>
    <w:tmpl w:val="563CB086"/>
    <w:lvl w:ilvl="0" w:tplc="657477B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7E17B06"/>
    <w:multiLevelType w:val="hybridMultilevel"/>
    <w:tmpl w:val="DA406118"/>
    <w:lvl w:ilvl="0" w:tplc="D2849B8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97E61EF"/>
    <w:multiLevelType w:val="hybridMultilevel"/>
    <w:tmpl w:val="B3BEEDE2"/>
    <w:lvl w:ilvl="0" w:tplc="4F527B0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ABF6876"/>
    <w:multiLevelType w:val="hybridMultilevel"/>
    <w:tmpl w:val="8F369D72"/>
    <w:lvl w:ilvl="0" w:tplc="8AD6C9A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B0B63AA"/>
    <w:multiLevelType w:val="hybridMultilevel"/>
    <w:tmpl w:val="62E2CE60"/>
    <w:lvl w:ilvl="0" w:tplc="95F0B52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DB80DB2"/>
    <w:multiLevelType w:val="hybridMultilevel"/>
    <w:tmpl w:val="2D00C482"/>
    <w:lvl w:ilvl="0" w:tplc="569E85E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DE411BF"/>
    <w:multiLevelType w:val="hybridMultilevel"/>
    <w:tmpl w:val="E6500674"/>
    <w:lvl w:ilvl="0" w:tplc="D3E69DE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E224DF6"/>
    <w:multiLevelType w:val="hybridMultilevel"/>
    <w:tmpl w:val="3DD45090"/>
    <w:lvl w:ilvl="0" w:tplc="5C42BBF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F73723E"/>
    <w:multiLevelType w:val="hybridMultilevel"/>
    <w:tmpl w:val="18388B58"/>
    <w:lvl w:ilvl="0" w:tplc="A0D0B78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0F81F87"/>
    <w:multiLevelType w:val="hybridMultilevel"/>
    <w:tmpl w:val="45A095FE"/>
    <w:lvl w:ilvl="0" w:tplc="ECFACC1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1187ED1"/>
    <w:multiLevelType w:val="hybridMultilevel"/>
    <w:tmpl w:val="C3D45052"/>
    <w:lvl w:ilvl="0" w:tplc="0DF82CE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1C56125"/>
    <w:multiLevelType w:val="hybridMultilevel"/>
    <w:tmpl w:val="1A04677C"/>
    <w:lvl w:ilvl="0" w:tplc="849A8A7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2FE55D0"/>
    <w:multiLevelType w:val="hybridMultilevel"/>
    <w:tmpl w:val="CCC402AE"/>
    <w:lvl w:ilvl="0" w:tplc="98A21ED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3770067"/>
    <w:multiLevelType w:val="hybridMultilevel"/>
    <w:tmpl w:val="443E8108"/>
    <w:lvl w:ilvl="0" w:tplc="6A629DE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4DA28B6"/>
    <w:multiLevelType w:val="hybridMultilevel"/>
    <w:tmpl w:val="20222DC4"/>
    <w:lvl w:ilvl="0" w:tplc="E950400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4FE0CAA"/>
    <w:multiLevelType w:val="hybridMultilevel"/>
    <w:tmpl w:val="30A0DA80"/>
    <w:lvl w:ilvl="0" w:tplc="5408453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A777D61"/>
    <w:multiLevelType w:val="hybridMultilevel"/>
    <w:tmpl w:val="B2282950"/>
    <w:lvl w:ilvl="0" w:tplc="887EAF5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1A902D3F"/>
    <w:multiLevelType w:val="hybridMultilevel"/>
    <w:tmpl w:val="0DD61C2C"/>
    <w:lvl w:ilvl="0" w:tplc="E548BC7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1BDC74F2"/>
    <w:multiLevelType w:val="hybridMultilevel"/>
    <w:tmpl w:val="6D3E5D18"/>
    <w:lvl w:ilvl="0" w:tplc="2A4A9D3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1C67511C"/>
    <w:multiLevelType w:val="hybridMultilevel"/>
    <w:tmpl w:val="B3741E62"/>
    <w:lvl w:ilvl="0" w:tplc="F7FC241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D614602"/>
    <w:multiLevelType w:val="hybridMultilevel"/>
    <w:tmpl w:val="D5F6BC3C"/>
    <w:lvl w:ilvl="0" w:tplc="4CA25C8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ED46692"/>
    <w:multiLevelType w:val="hybridMultilevel"/>
    <w:tmpl w:val="52EC9CB0"/>
    <w:lvl w:ilvl="0" w:tplc="8E18D0D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1F6F0CCE"/>
    <w:multiLevelType w:val="hybridMultilevel"/>
    <w:tmpl w:val="B4F0CDDA"/>
    <w:lvl w:ilvl="0" w:tplc="1032C16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0C85696"/>
    <w:multiLevelType w:val="hybridMultilevel"/>
    <w:tmpl w:val="E0D049FC"/>
    <w:lvl w:ilvl="0" w:tplc="75E2BFB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20D9534A"/>
    <w:multiLevelType w:val="hybridMultilevel"/>
    <w:tmpl w:val="196A6086"/>
    <w:lvl w:ilvl="0" w:tplc="C8B8CA4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1130438"/>
    <w:multiLevelType w:val="hybridMultilevel"/>
    <w:tmpl w:val="116CD8E6"/>
    <w:lvl w:ilvl="0" w:tplc="5F86131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22E56F52"/>
    <w:multiLevelType w:val="hybridMultilevel"/>
    <w:tmpl w:val="B956C27E"/>
    <w:lvl w:ilvl="0" w:tplc="F2A2DCC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35D69D2"/>
    <w:multiLevelType w:val="hybridMultilevel"/>
    <w:tmpl w:val="FC2E31CA"/>
    <w:lvl w:ilvl="0" w:tplc="FBE2C6F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454614D"/>
    <w:multiLevelType w:val="hybridMultilevel"/>
    <w:tmpl w:val="0B702924"/>
    <w:lvl w:ilvl="0" w:tplc="F5545AB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25B262C8"/>
    <w:multiLevelType w:val="hybridMultilevel"/>
    <w:tmpl w:val="C1D80346"/>
    <w:lvl w:ilvl="0" w:tplc="74F42D4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25E87977"/>
    <w:multiLevelType w:val="hybridMultilevel"/>
    <w:tmpl w:val="2F58B1D6"/>
    <w:lvl w:ilvl="0" w:tplc="A0AC618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2B005FAD"/>
    <w:multiLevelType w:val="hybridMultilevel"/>
    <w:tmpl w:val="6BF0506C"/>
    <w:lvl w:ilvl="0" w:tplc="3E4438F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2B116461"/>
    <w:multiLevelType w:val="hybridMultilevel"/>
    <w:tmpl w:val="35B6D80C"/>
    <w:lvl w:ilvl="0" w:tplc="0AAEFDF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2B242D60"/>
    <w:multiLevelType w:val="hybridMultilevel"/>
    <w:tmpl w:val="D166ADFE"/>
    <w:lvl w:ilvl="0" w:tplc="37D67D7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2DC6351E"/>
    <w:multiLevelType w:val="hybridMultilevel"/>
    <w:tmpl w:val="1C4E21AA"/>
    <w:lvl w:ilvl="0" w:tplc="7ECE0FF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2EF520ED"/>
    <w:multiLevelType w:val="hybridMultilevel"/>
    <w:tmpl w:val="A964D91C"/>
    <w:lvl w:ilvl="0" w:tplc="C28C144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2F080F49"/>
    <w:multiLevelType w:val="hybridMultilevel"/>
    <w:tmpl w:val="1C7ACF20"/>
    <w:lvl w:ilvl="0" w:tplc="1CEA886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2F756497"/>
    <w:multiLevelType w:val="hybridMultilevel"/>
    <w:tmpl w:val="6D4C63CE"/>
    <w:lvl w:ilvl="0" w:tplc="0374FC1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24A06E0"/>
    <w:multiLevelType w:val="hybridMultilevel"/>
    <w:tmpl w:val="FD5A2AE6"/>
    <w:lvl w:ilvl="0" w:tplc="FA62318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33D70B11"/>
    <w:multiLevelType w:val="hybridMultilevel"/>
    <w:tmpl w:val="8850C792"/>
    <w:lvl w:ilvl="0" w:tplc="329AC7C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33DA7F45"/>
    <w:multiLevelType w:val="hybridMultilevel"/>
    <w:tmpl w:val="B880BE5C"/>
    <w:lvl w:ilvl="0" w:tplc="FD08E12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5F415A1"/>
    <w:multiLevelType w:val="hybridMultilevel"/>
    <w:tmpl w:val="B5CA73C0"/>
    <w:lvl w:ilvl="0" w:tplc="E974B80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232465D0">
      <w:numFmt w:val="bullet"/>
      <w:lvlText w:val="•"/>
      <w:lvlJc w:val="left"/>
      <w:pPr>
        <w:ind w:left="1080" w:hanging="360"/>
      </w:pPr>
      <w:rPr>
        <w:rFonts w:ascii="Arial" w:eastAsia="Lucida Sans Unicode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9A8108C"/>
    <w:multiLevelType w:val="hybridMultilevel"/>
    <w:tmpl w:val="0680B1E8"/>
    <w:lvl w:ilvl="0" w:tplc="7D6E5AA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9D27F35"/>
    <w:multiLevelType w:val="hybridMultilevel"/>
    <w:tmpl w:val="B04265D2"/>
    <w:lvl w:ilvl="0" w:tplc="869CA01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9EA0892"/>
    <w:multiLevelType w:val="hybridMultilevel"/>
    <w:tmpl w:val="D38EADF2"/>
    <w:lvl w:ilvl="0" w:tplc="A666480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3A9114B9"/>
    <w:multiLevelType w:val="hybridMultilevel"/>
    <w:tmpl w:val="84BA5E52"/>
    <w:lvl w:ilvl="0" w:tplc="D95E74F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3B643D19"/>
    <w:multiLevelType w:val="hybridMultilevel"/>
    <w:tmpl w:val="6C9E67D6"/>
    <w:lvl w:ilvl="0" w:tplc="FC445AF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3B670CDF"/>
    <w:multiLevelType w:val="hybridMultilevel"/>
    <w:tmpl w:val="CDB8B544"/>
    <w:lvl w:ilvl="0" w:tplc="E01C0E2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3C8C03E9"/>
    <w:multiLevelType w:val="hybridMultilevel"/>
    <w:tmpl w:val="7F6279DC"/>
    <w:lvl w:ilvl="0" w:tplc="025A9BC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3DD01246"/>
    <w:multiLevelType w:val="hybridMultilevel"/>
    <w:tmpl w:val="99C48FD8"/>
    <w:lvl w:ilvl="0" w:tplc="239A41E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3E422BF6"/>
    <w:multiLevelType w:val="hybridMultilevel"/>
    <w:tmpl w:val="6BB0B80E"/>
    <w:lvl w:ilvl="0" w:tplc="CAD8656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3ED24D9F"/>
    <w:multiLevelType w:val="hybridMultilevel"/>
    <w:tmpl w:val="07F0C1DA"/>
    <w:lvl w:ilvl="0" w:tplc="7FC4223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433D350D"/>
    <w:multiLevelType w:val="hybridMultilevel"/>
    <w:tmpl w:val="E52C69FE"/>
    <w:lvl w:ilvl="0" w:tplc="CE58BDB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45E82B1D"/>
    <w:multiLevelType w:val="hybridMultilevel"/>
    <w:tmpl w:val="7FD6C4A8"/>
    <w:lvl w:ilvl="0" w:tplc="2692F2F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4659770C"/>
    <w:multiLevelType w:val="hybridMultilevel"/>
    <w:tmpl w:val="AC3E5932"/>
    <w:lvl w:ilvl="0" w:tplc="73C83D1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46817341"/>
    <w:multiLevelType w:val="hybridMultilevel"/>
    <w:tmpl w:val="AF60A716"/>
    <w:lvl w:ilvl="0" w:tplc="B9EC479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4A612D50"/>
    <w:multiLevelType w:val="hybridMultilevel"/>
    <w:tmpl w:val="04CA0D90"/>
    <w:lvl w:ilvl="0" w:tplc="2294FD3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4C743774"/>
    <w:multiLevelType w:val="hybridMultilevel"/>
    <w:tmpl w:val="1356469A"/>
    <w:lvl w:ilvl="0" w:tplc="118445D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4DF91943"/>
    <w:multiLevelType w:val="hybridMultilevel"/>
    <w:tmpl w:val="C91E2EE8"/>
    <w:lvl w:ilvl="0" w:tplc="9F4212A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4EB65DFF"/>
    <w:multiLevelType w:val="hybridMultilevel"/>
    <w:tmpl w:val="7110F5C0"/>
    <w:lvl w:ilvl="0" w:tplc="52ACF09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51335120"/>
    <w:multiLevelType w:val="hybridMultilevel"/>
    <w:tmpl w:val="F576717A"/>
    <w:lvl w:ilvl="0" w:tplc="D068D1B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537E3D8F"/>
    <w:multiLevelType w:val="hybridMultilevel"/>
    <w:tmpl w:val="999C7C4C"/>
    <w:lvl w:ilvl="0" w:tplc="6E06595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53F63DC9"/>
    <w:multiLevelType w:val="hybridMultilevel"/>
    <w:tmpl w:val="1C22CA4A"/>
    <w:lvl w:ilvl="0" w:tplc="349EEA8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550B5FA9"/>
    <w:multiLevelType w:val="hybridMultilevel"/>
    <w:tmpl w:val="20A0249C"/>
    <w:lvl w:ilvl="0" w:tplc="9A206CB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57924C2A"/>
    <w:multiLevelType w:val="hybridMultilevel"/>
    <w:tmpl w:val="477CBD4A"/>
    <w:lvl w:ilvl="0" w:tplc="B6F2ECD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5A2926CD"/>
    <w:multiLevelType w:val="hybridMultilevel"/>
    <w:tmpl w:val="60040748"/>
    <w:lvl w:ilvl="0" w:tplc="AACCDE0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5A937425"/>
    <w:multiLevelType w:val="hybridMultilevel"/>
    <w:tmpl w:val="FFC25210"/>
    <w:lvl w:ilvl="0" w:tplc="8B4A06B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5ACD4035"/>
    <w:multiLevelType w:val="hybridMultilevel"/>
    <w:tmpl w:val="F3F22EC2"/>
    <w:lvl w:ilvl="0" w:tplc="CB669CB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5C6306B2"/>
    <w:multiLevelType w:val="hybridMultilevel"/>
    <w:tmpl w:val="28324F82"/>
    <w:lvl w:ilvl="0" w:tplc="385EC66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5C7B1DA3"/>
    <w:multiLevelType w:val="hybridMultilevel"/>
    <w:tmpl w:val="6D0A935C"/>
    <w:lvl w:ilvl="0" w:tplc="53D0D1E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5D722E78"/>
    <w:multiLevelType w:val="hybridMultilevel"/>
    <w:tmpl w:val="F1586B3C"/>
    <w:lvl w:ilvl="0" w:tplc="EE54916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5E4E139A"/>
    <w:multiLevelType w:val="hybridMultilevel"/>
    <w:tmpl w:val="6EBC87D6"/>
    <w:lvl w:ilvl="0" w:tplc="6EF8A6BC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EC913E7"/>
    <w:multiLevelType w:val="hybridMultilevel"/>
    <w:tmpl w:val="5BAEA2DC"/>
    <w:lvl w:ilvl="0" w:tplc="C52CBBB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5F7B4C24"/>
    <w:multiLevelType w:val="hybridMultilevel"/>
    <w:tmpl w:val="979A5400"/>
    <w:lvl w:ilvl="0" w:tplc="4970CD1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60253BEE"/>
    <w:multiLevelType w:val="hybridMultilevel"/>
    <w:tmpl w:val="D2106344"/>
    <w:lvl w:ilvl="0" w:tplc="45B80348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0880EA0"/>
    <w:multiLevelType w:val="hybridMultilevel"/>
    <w:tmpl w:val="6852817C"/>
    <w:lvl w:ilvl="0" w:tplc="3E78CD1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60B3029F"/>
    <w:multiLevelType w:val="hybridMultilevel"/>
    <w:tmpl w:val="577ECF16"/>
    <w:lvl w:ilvl="0" w:tplc="0054018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611C38AB"/>
    <w:multiLevelType w:val="hybridMultilevel"/>
    <w:tmpl w:val="6D280BD0"/>
    <w:lvl w:ilvl="0" w:tplc="3E1E57C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6173476F"/>
    <w:multiLevelType w:val="hybridMultilevel"/>
    <w:tmpl w:val="53903D08"/>
    <w:lvl w:ilvl="0" w:tplc="07D6DBF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61AB34D9"/>
    <w:multiLevelType w:val="hybridMultilevel"/>
    <w:tmpl w:val="5CD6FBDC"/>
    <w:lvl w:ilvl="0" w:tplc="942CCA0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61FF30C4"/>
    <w:multiLevelType w:val="hybridMultilevel"/>
    <w:tmpl w:val="FB7C8288"/>
    <w:lvl w:ilvl="0" w:tplc="345899A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628F4C84"/>
    <w:multiLevelType w:val="hybridMultilevel"/>
    <w:tmpl w:val="6144DD78"/>
    <w:lvl w:ilvl="0" w:tplc="6658CCE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62EB11A8"/>
    <w:multiLevelType w:val="hybridMultilevel"/>
    <w:tmpl w:val="FF2C06E6"/>
    <w:lvl w:ilvl="0" w:tplc="F16450D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4E90FAB"/>
    <w:multiLevelType w:val="hybridMultilevel"/>
    <w:tmpl w:val="96E662C2"/>
    <w:lvl w:ilvl="0" w:tplc="F66E73B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64FE2C2E"/>
    <w:multiLevelType w:val="hybridMultilevel"/>
    <w:tmpl w:val="2234AB6C"/>
    <w:lvl w:ilvl="0" w:tplc="C17C681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66465DAA"/>
    <w:multiLevelType w:val="hybridMultilevel"/>
    <w:tmpl w:val="001816AC"/>
    <w:lvl w:ilvl="0" w:tplc="2D009F1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67C948FA"/>
    <w:multiLevelType w:val="hybridMultilevel"/>
    <w:tmpl w:val="AEB60D4E"/>
    <w:lvl w:ilvl="0" w:tplc="486E093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68DF1391"/>
    <w:multiLevelType w:val="hybridMultilevel"/>
    <w:tmpl w:val="B9CC690C"/>
    <w:lvl w:ilvl="0" w:tplc="8E527F0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69104FBB"/>
    <w:multiLevelType w:val="hybridMultilevel"/>
    <w:tmpl w:val="E5C8EFF0"/>
    <w:lvl w:ilvl="0" w:tplc="E4B21F2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698731AB"/>
    <w:multiLevelType w:val="hybridMultilevel"/>
    <w:tmpl w:val="483200C6"/>
    <w:lvl w:ilvl="0" w:tplc="9D72CE0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699A0324"/>
    <w:multiLevelType w:val="hybridMultilevel"/>
    <w:tmpl w:val="76C4BBBC"/>
    <w:lvl w:ilvl="0" w:tplc="BB90205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6A3301DA"/>
    <w:multiLevelType w:val="hybridMultilevel"/>
    <w:tmpl w:val="53C62C16"/>
    <w:lvl w:ilvl="0" w:tplc="481CE3D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6C4979DB"/>
    <w:multiLevelType w:val="hybridMultilevel"/>
    <w:tmpl w:val="0FDE2950"/>
    <w:lvl w:ilvl="0" w:tplc="DB60ABF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6DDF47C6"/>
    <w:multiLevelType w:val="hybridMultilevel"/>
    <w:tmpl w:val="7A908CF4"/>
    <w:lvl w:ilvl="0" w:tplc="9F2E578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6E1C66C8"/>
    <w:multiLevelType w:val="hybridMultilevel"/>
    <w:tmpl w:val="C5946DB0"/>
    <w:lvl w:ilvl="0" w:tplc="763EB5F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6E5D3780"/>
    <w:multiLevelType w:val="hybridMultilevel"/>
    <w:tmpl w:val="AE8485F6"/>
    <w:lvl w:ilvl="0" w:tplc="A566C66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 w15:restartNumberingAfterBreak="0">
    <w:nsid w:val="6FD931CD"/>
    <w:multiLevelType w:val="hybridMultilevel"/>
    <w:tmpl w:val="83D2AF30"/>
    <w:lvl w:ilvl="0" w:tplc="0409000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11" w15:restartNumberingAfterBreak="0">
    <w:nsid w:val="705C44B7"/>
    <w:multiLevelType w:val="hybridMultilevel"/>
    <w:tmpl w:val="BBBCB34A"/>
    <w:lvl w:ilvl="0" w:tplc="92A2F23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70693368"/>
    <w:multiLevelType w:val="hybridMultilevel"/>
    <w:tmpl w:val="AB02F552"/>
    <w:lvl w:ilvl="0" w:tplc="210AEFF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70BB7737"/>
    <w:multiLevelType w:val="hybridMultilevel"/>
    <w:tmpl w:val="A7FE4B10"/>
    <w:lvl w:ilvl="0" w:tplc="68FACFD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715A5212"/>
    <w:multiLevelType w:val="hybridMultilevel"/>
    <w:tmpl w:val="8772AF08"/>
    <w:lvl w:ilvl="0" w:tplc="A246E4C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71AA4BA1"/>
    <w:multiLevelType w:val="hybridMultilevel"/>
    <w:tmpl w:val="62221104"/>
    <w:lvl w:ilvl="0" w:tplc="6B16871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736D5D7C"/>
    <w:multiLevelType w:val="hybridMultilevel"/>
    <w:tmpl w:val="63DC670C"/>
    <w:lvl w:ilvl="0" w:tplc="4D8EC69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73C76724"/>
    <w:multiLevelType w:val="hybridMultilevel"/>
    <w:tmpl w:val="1446277A"/>
    <w:lvl w:ilvl="0" w:tplc="B4DA96C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74482D7E"/>
    <w:multiLevelType w:val="hybridMultilevel"/>
    <w:tmpl w:val="CB54D8B0"/>
    <w:lvl w:ilvl="0" w:tplc="F9D4DF1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75BF7A05"/>
    <w:multiLevelType w:val="hybridMultilevel"/>
    <w:tmpl w:val="BBCE6C5E"/>
    <w:lvl w:ilvl="0" w:tplc="0914890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76D925D9"/>
    <w:multiLevelType w:val="hybridMultilevel"/>
    <w:tmpl w:val="5E44F3E8"/>
    <w:lvl w:ilvl="0" w:tplc="2D521F8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789073CE"/>
    <w:multiLevelType w:val="hybridMultilevel"/>
    <w:tmpl w:val="F5624F52"/>
    <w:lvl w:ilvl="0" w:tplc="F3F46EF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 w15:restartNumberingAfterBreak="0">
    <w:nsid w:val="78DB2B7B"/>
    <w:multiLevelType w:val="hybridMultilevel"/>
    <w:tmpl w:val="A48AEA8E"/>
    <w:lvl w:ilvl="0" w:tplc="4CC8F2E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9126FF3"/>
    <w:multiLevelType w:val="hybridMultilevel"/>
    <w:tmpl w:val="1D7CA35E"/>
    <w:lvl w:ilvl="0" w:tplc="170C941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79FE5235"/>
    <w:multiLevelType w:val="hybridMultilevel"/>
    <w:tmpl w:val="056E988E"/>
    <w:lvl w:ilvl="0" w:tplc="7CB0C82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7AF976BE"/>
    <w:multiLevelType w:val="hybridMultilevel"/>
    <w:tmpl w:val="38966322"/>
    <w:lvl w:ilvl="0" w:tplc="AF0E5E0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7B42531F"/>
    <w:multiLevelType w:val="hybridMultilevel"/>
    <w:tmpl w:val="0D9C647C"/>
    <w:lvl w:ilvl="0" w:tplc="443C3AF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7BFA0026"/>
    <w:multiLevelType w:val="hybridMultilevel"/>
    <w:tmpl w:val="B34CE4F0"/>
    <w:lvl w:ilvl="0" w:tplc="F15631F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7C72029B"/>
    <w:multiLevelType w:val="hybridMultilevel"/>
    <w:tmpl w:val="5FFEFCFC"/>
    <w:lvl w:ilvl="0" w:tplc="860CF932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E4A3D3C"/>
    <w:multiLevelType w:val="hybridMultilevel"/>
    <w:tmpl w:val="F2D8F018"/>
    <w:lvl w:ilvl="0" w:tplc="03ECCBF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7E4E4EF2"/>
    <w:multiLevelType w:val="hybridMultilevel"/>
    <w:tmpl w:val="A978F48E"/>
    <w:lvl w:ilvl="0" w:tplc="597EA90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7F1D40B9"/>
    <w:multiLevelType w:val="hybridMultilevel"/>
    <w:tmpl w:val="64B605BA"/>
    <w:lvl w:ilvl="0" w:tplc="1B28104E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24487">
    <w:abstractNumId w:val="52"/>
  </w:num>
  <w:num w:numId="2" w16cid:durableId="1391229901">
    <w:abstractNumId w:val="46"/>
  </w:num>
  <w:num w:numId="3" w16cid:durableId="1786004739">
    <w:abstractNumId w:val="78"/>
  </w:num>
  <w:num w:numId="4" w16cid:durableId="579600622">
    <w:abstractNumId w:val="105"/>
  </w:num>
  <w:num w:numId="5" w16cid:durableId="1388723711">
    <w:abstractNumId w:val="19"/>
  </w:num>
  <w:num w:numId="6" w16cid:durableId="2100708960">
    <w:abstractNumId w:val="44"/>
  </w:num>
  <w:num w:numId="7" w16cid:durableId="1333216836">
    <w:abstractNumId w:val="97"/>
  </w:num>
  <w:num w:numId="8" w16cid:durableId="692264730">
    <w:abstractNumId w:val="94"/>
  </w:num>
  <w:num w:numId="9" w16cid:durableId="718555080">
    <w:abstractNumId w:val="120"/>
  </w:num>
  <w:num w:numId="10" w16cid:durableId="1917397382">
    <w:abstractNumId w:val="59"/>
  </w:num>
  <w:num w:numId="11" w16cid:durableId="1819758070">
    <w:abstractNumId w:val="18"/>
  </w:num>
  <w:num w:numId="12" w16cid:durableId="2070959898">
    <w:abstractNumId w:val="110"/>
  </w:num>
  <w:num w:numId="13" w16cid:durableId="599722020">
    <w:abstractNumId w:val="111"/>
  </w:num>
  <w:num w:numId="14" w16cid:durableId="39550110">
    <w:abstractNumId w:val="129"/>
  </w:num>
  <w:num w:numId="15" w16cid:durableId="412967599">
    <w:abstractNumId w:val="51"/>
  </w:num>
  <w:num w:numId="16" w16cid:durableId="1632903901">
    <w:abstractNumId w:val="53"/>
  </w:num>
  <w:num w:numId="17" w16cid:durableId="711615587">
    <w:abstractNumId w:val="12"/>
  </w:num>
  <w:num w:numId="18" w16cid:durableId="2102142600">
    <w:abstractNumId w:val="102"/>
  </w:num>
  <w:num w:numId="19" w16cid:durableId="1539198568">
    <w:abstractNumId w:val="66"/>
  </w:num>
  <w:num w:numId="20" w16cid:durableId="26835115">
    <w:abstractNumId w:val="10"/>
  </w:num>
  <w:num w:numId="21" w16cid:durableId="820930502">
    <w:abstractNumId w:val="92"/>
  </w:num>
  <w:num w:numId="22" w16cid:durableId="139200132">
    <w:abstractNumId w:val="49"/>
  </w:num>
  <w:num w:numId="23" w16cid:durableId="2142846095">
    <w:abstractNumId w:val="119"/>
  </w:num>
  <w:num w:numId="24" w16cid:durableId="1122111122">
    <w:abstractNumId w:val="45"/>
  </w:num>
  <w:num w:numId="25" w16cid:durableId="1819304514">
    <w:abstractNumId w:val="63"/>
  </w:num>
  <w:num w:numId="26" w16cid:durableId="572589141">
    <w:abstractNumId w:val="99"/>
  </w:num>
  <w:num w:numId="27" w16cid:durableId="1437944885">
    <w:abstractNumId w:val="82"/>
  </w:num>
  <w:num w:numId="28" w16cid:durableId="484509989">
    <w:abstractNumId w:val="26"/>
  </w:num>
  <w:num w:numId="29" w16cid:durableId="1681546041">
    <w:abstractNumId w:val="75"/>
  </w:num>
  <w:num w:numId="30" w16cid:durableId="648094909">
    <w:abstractNumId w:val="29"/>
  </w:num>
  <w:num w:numId="31" w16cid:durableId="1999453119">
    <w:abstractNumId w:val="80"/>
  </w:num>
  <w:num w:numId="32" w16cid:durableId="1020860436">
    <w:abstractNumId w:val="101"/>
  </w:num>
  <w:num w:numId="33" w16cid:durableId="1618753509">
    <w:abstractNumId w:val="131"/>
  </w:num>
  <w:num w:numId="34" w16cid:durableId="76483224">
    <w:abstractNumId w:val="34"/>
  </w:num>
  <w:num w:numId="35" w16cid:durableId="843016735">
    <w:abstractNumId w:val="125"/>
  </w:num>
  <w:num w:numId="36" w16cid:durableId="804154233">
    <w:abstractNumId w:val="95"/>
  </w:num>
  <w:num w:numId="37" w16cid:durableId="76875740">
    <w:abstractNumId w:val="39"/>
  </w:num>
  <w:num w:numId="38" w16cid:durableId="1799645422">
    <w:abstractNumId w:val="73"/>
  </w:num>
  <w:num w:numId="39" w16cid:durableId="1640646525">
    <w:abstractNumId w:val="67"/>
  </w:num>
  <w:num w:numId="40" w16cid:durableId="312758693">
    <w:abstractNumId w:val="106"/>
  </w:num>
  <w:num w:numId="41" w16cid:durableId="1346634711">
    <w:abstractNumId w:val="8"/>
  </w:num>
  <w:num w:numId="42" w16cid:durableId="759520239">
    <w:abstractNumId w:val="33"/>
  </w:num>
  <w:num w:numId="43" w16cid:durableId="261652127">
    <w:abstractNumId w:val="127"/>
  </w:num>
  <w:num w:numId="44" w16cid:durableId="158859573">
    <w:abstractNumId w:val="116"/>
  </w:num>
  <w:num w:numId="45" w16cid:durableId="793862882">
    <w:abstractNumId w:val="65"/>
  </w:num>
  <w:num w:numId="46" w16cid:durableId="1377074524">
    <w:abstractNumId w:val="11"/>
  </w:num>
  <w:num w:numId="47" w16cid:durableId="862324939">
    <w:abstractNumId w:val="117"/>
  </w:num>
  <w:num w:numId="48" w16cid:durableId="618225850">
    <w:abstractNumId w:val="31"/>
  </w:num>
  <w:num w:numId="49" w16cid:durableId="738135190">
    <w:abstractNumId w:val="4"/>
  </w:num>
  <w:num w:numId="50" w16cid:durableId="737436636">
    <w:abstractNumId w:val="60"/>
  </w:num>
  <w:num w:numId="51" w16cid:durableId="199631499">
    <w:abstractNumId w:val="108"/>
  </w:num>
  <w:num w:numId="52" w16cid:durableId="1057358483">
    <w:abstractNumId w:val="86"/>
  </w:num>
  <w:num w:numId="53" w16cid:durableId="1390498240">
    <w:abstractNumId w:val="113"/>
  </w:num>
  <w:num w:numId="54" w16cid:durableId="1157265307">
    <w:abstractNumId w:val="56"/>
  </w:num>
  <w:num w:numId="55" w16cid:durableId="1373654449">
    <w:abstractNumId w:val="74"/>
  </w:num>
  <w:num w:numId="56" w16cid:durableId="250817855">
    <w:abstractNumId w:val="21"/>
  </w:num>
  <w:num w:numId="57" w16cid:durableId="1273366797">
    <w:abstractNumId w:val="79"/>
  </w:num>
  <w:num w:numId="58" w16cid:durableId="1772243448">
    <w:abstractNumId w:val="112"/>
  </w:num>
  <w:num w:numId="59" w16cid:durableId="299768393">
    <w:abstractNumId w:val="20"/>
  </w:num>
  <w:num w:numId="60" w16cid:durableId="873930002">
    <w:abstractNumId w:val="121"/>
  </w:num>
  <w:num w:numId="61" w16cid:durableId="477383690">
    <w:abstractNumId w:val="88"/>
  </w:num>
  <w:num w:numId="62" w16cid:durableId="326901627">
    <w:abstractNumId w:val="115"/>
  </w:num>
  <w:num w:numId="63" w16cid:durableId="2128890974">
    <w:abstractNumId w:val="123"/>
  </w:num>
  <w:num w:numId="64" w16cid:durableId="2137990171">
    <w:abstractNumId w:val="69"/>
  </w:num>
  <w:num w:numId="65" w16cid:durableId="1108040486">
    <w:abstractNumId w:val="0"/>
  </w:num>
  <w:num w:numId="66" w16cid:durableId="1760708584">
    <w:abstractNumId w:val="87"/>
  </w:num>
  <w:num w:numId="67" w16cid:durableId="1365131734">
    <w:abstractNumId w:val="128"/>
  </w:num>
  <w:num w:numId="68" w16cid:durableId="1499419987">
    <w:abstractNumId w:val="14"/>
  </w:num>
  <w:num w:numId="69" w16cid:durableId="1000810896">
    <w:abstractNumId w:val="50"/>
  </w:num>
  <w:num w:numId="70" w16cid:durableId="2073429815">
    <w:abstractNumId w:val="122"/>
  </w:num>
  <w:num w:numId="71" w16cid:durableId="1426226213">
    <w:abstractNumId w:val="96"/>
  </w:num>
  <w:num w:numId="72" w16cid:durableId="904221500">
    <w:abstractNumId w:val="91"/>
  </w:num>
  <w:num w:numId="73" w16cid:durableId="1677998334">
    <w:abstractNumId w:val="42"/>
  </w:num>
  <w:num w:numId="74" w16cid:durableId="754596779">
    <w:abstractNumId w:val="64"/>
  </w:num>
  <w:num w:numId="75" w16cid:durableId="2128505678">
    <w:abstractNumId w:val="85"/>
  </w:num>
  <w:num w:numId="76" w16cid:durableId="1159924565">
    <w:abstractNumId w:val="89"/>
  </w:num>
  <w:num w:numId="77" w16cid:durableId="1819179266">
    <w:abstractNumId w:val="30"/>
  </w:num>
  <w:num w:numId="78" w16cid:durableId="733622015">
    <w:abstractNumId w:val="47"/>
  </w:num>
  <w:num w:numId="79" w16cid:durableId="1595632655">
    <w:abstractNumId w:val="77"/>
  </w:num>
  <w:num w:numId="80" w16cid:durableId="1606033314">
    <w:abstractNumId w:val="57"/>
  </w:num>
  <w:num w:numId="81" w16cid:durableId="546647684">
    <w:abstractNumId w:val="61"/>
  </w:num>
  <w:num w:numId="82" w16cid:durableId="360934220">
    <w:abstractNumId w:val="36"/>
  </w:num>
  <w:num w:numId="83" w16cid:durableId="1780955989">
    <w:abstractNumId w:val="124"/>
  </w:num>
  <w:num w:numId="84" w16cid:durableId="142282810">
    <w:abstractNumId w:val="41"/>
  </w:num>
  <w:num w:numId="85" w16cid:durableId="42102161">
    <w:abstractNumId w:val="27"/>
  </w:num>
  <w:num w:numId="86" w16cid:durableId="999891259">
    <w:abstractNumId w:val="5"/>
  </w:num>
  <w:num w:numId="87" w16cid:durableId="1934320715">
    <w:abstractNumId w:val="93"/>
  </w:num>
  <w:num w:numId="88" w16cid:durableId="1609308543">
    <w:abstractNumId w:val="90"/>
  </w:num>
  <w:num w:numId="89" w16cid:durableId="352808447">
    <w:abstractNumId w:val="22"/>
  </w:num>
  <w:num w:numId="90" w16cid:durableId="887452309">
    <w:abstractNumId w:val="2"/>
  </w:num>
  <w:num w:numId="91" w16cid:durableId="752747138">
    <w:abstractNumId w:val="84"/>
  </w:num>
  <w:num w:numId="92" w16cid:durableId="355887008">
    <w:abstractNumId w:val="58"/>
  </w:num>
  <w:num w:numId="93" w16cid:durableId="119034807">
    <w:abstractNumId w:val="68"/>
  </w:num>
  <w:num w:numId="94" w16cid:durableId="914628948">
    <w:abstractNumId w:val="38"/>
  </w:num>
  <w:num w:numId="95" w16cid:durableId="1454518955">
    <w:abstractNumId w:val="130"/>
  </w:num>
  <w:num w:numId="96" w16cid:durableId="643045580">
    <w:abstractNumId w:val="71"/>
  </w:num>
  <w:num w:numId="97" w16cid:durableId="253780230">
    <w:abstractNumId w:val="35"/>
  </w:num>
  <w:num w:numId="98" w16cid:durableId="1148519744">
    <w:abstractNumId w:val="24"/>
  </w:num>
  <w:num w:numId="99" w16cid:durableId="3481575">
    <w:abstractNumId w:val="98"/>
  </w:num>
  <w:num w:numId="100" w16cid:durableId="1156579583">
    <w:abstractNumId w:val="7"/>
  </w:num>
  <w:num w:numId="101" w16cid:durableId="1322271047">
    <w:abstractNumId w:val="17"/>
  </w:num>
  <w:num w:numId="102" w16cid:durableId="574554784">
    <w:abstractNumId w:val="3"/>
  </w:num>
  <w:num w:numId="103" w16cid:durableId="576012223">
    <w:abstractNumId w:val="32"/>
  </w:num>
  <w:num w:numId="104" w16cid:durableId="1178617190">
    <w:abstractNumId w:val="25"/>
  </w:num>
  <w:num w:numId="105" w16cid:durableId="1338725962">
    <w:abstractNumId w:val="107"/>
  </w:num>
  <w:num w:numId="106" w16cid:durableId="308824647">
    <w:abstractNumId w:val="40"/>
  </w:num>
  <w:num w:numId="107" w16cid:durableId="1994404557">
    <w:abstractNumId w:val="9"/>
  </w:num>
  <w:num w:numId="108" w16cid:durableId="913320628">
    <w:abstractNumId w:val="15"/>
  </w:num>
  <w:num w:numId="109" w16cid:durableId="1761411377">
    <w:abstractNumId w:val="62"/>
  </w:num>
  <w:num w:numId="110" w16cid:durableId="887186155">
    <w:abstractNumId w:val="37"/>
  </w:num>
  <w:num w:numId="111" w16cid:durableId="46495796">
    <w:abstractNumId w:val="43"/>
  </w:num>
  <w:num w:numId="112" w16cid:durableId="1876427059">
    <w:abstractNumId w:val="104"/>
  </w:num>
  <w:num w:numId="113" w16cid:durableId="1036006423">
    <w:abstractNumId w:val="54"/>
  </w:num>
  <w:num w:numId="114" w16cid:durableId="1716152784">
    <w:abstractNumId w:val="100"/>
  </w:num>
  <w:num w:numId="115" w16cid:durableId="1335689301">
    <w:abstractNumId w:val="70"/>
  </w:num>
  <w:num w:numId="116" w16cid:durableId="590431520">
    <w:abstractNumId w:val="13"/>
  </w:num>
  <w:num w:numId="117" w16cid:durableId="1674721694">
    <w:abstractNumId w:val="83"/>
  </w:num>
  <w:num w:numId="118" w16cid:durableId="509174790">
    <w:abstractNumId w:val="118"/>
  </w:num>
  <w:num w:numId="119" w16cid:durableId="1616474117">
    <w:abstractNumId w:val="48"/>
  </w:num>
  <w:num w:numId="120" w16cid:durableId="1469785172">
    <w:abstractNumId w:val="16"/>
  </w:num>
  <w:num w:numId="121" w16cid:durableId="506941487">
    <w:abstractNumId w:val="55"/>
  </w:num>
  <w:num w:numId="122" w16cid:durableId="189955755">
    <w:abstractNumId w:val="6"/>
  </w:num>
  <w:num w:numId="123" w16cid:durableId="998997850">
    <w:abstractNumId w:val="1"/>
  </w:num>
  <w:num w:numId="124" w16cid:durableId="621544268">
    <w:abstractNumId w:val="114"/>
  </w:num>
  <w:num w:numId="125" w16cid:durableId="1151944593">
    <w:abstractNumId w:val="28"/>
  </w:num>
  <w:num w:numId="126" w16cid:durableId="1705329374">
    <w:abstractNumId w:val="72"/>
  </w:num>
  <w:num w:numId="127" w16cid:durableId="567155250">
    <w:abstractNumId w:val="103"/>
  </w:num>
  <w:num w:numId="128" w16cid:durableId="913317658">
    <w:abstractNumId w:val="81"/>
  </w:num>
  <w:num w:numId="129" w16cid:durableId="319315965">
    <w:abstractNumId w:val="109"/>
  </w:num>
  <w:num w:numId="130" w16cid:durableId="1944147326">
    <w:abstractNumId w:val="23"/>
  </w:num>
  <w:num w:numId="131" w16cid:durableId="847138015">
    <w:abstractNumId w:val="126"/>
  </w:num>
  <w:num w:numId="132" w16cid:durableId="1010521679">
    <w:abstractNumId w:val="7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CE1"/>
    <w:rsid w:val="00021989"/>
    <w:rsid w:val="00024556"/>
    <w:rsid w:val="00037414"/>
    <w:rsid w:val="00055632"/>
    <w:rsid w:val="000640B9"/>
    <w:rsid w:val="000653C5"/>
    <w:rsid w:val="00072700"/>
    <w:rsid w:val="00087FD6"/>
    <w:rsid w:val="000B7C01"/>
    <w:rsid w:val="00100AE8"/>
    <w:rsid w:val="00100F57"/>
    <w:rsid w:val="00232F49"/>
    <w:rsid w:val="00233CF7"/>
    <w:rsid w:val="00267E40"/>
    <w:rsid w:val="00275AE7"/>
    <w:rsid w:val="002868F8"/>
    <w:rsid w:val="00293CC3"/>
    <w:rsid w:val="002C321E"/>
    <w:rsid w:val="002C77AC"/>
    <w:rsid w:val="002D5237"/>
    <w:rsid w:val="002E7C06"/>
    <w:rsid w:val="003153EF"/>
    <w:rsid w:val="0033336B"/>
    <w:rsid w:val="00355E89"/>
    <w:rsid w:val="003633AC"/>
    <w:rsid w:val="00364FB7"/>
    <w:rsid w:val="00367308"/>
    <w:rsid w:val="00372321"/>
    <w:rsid w:val="00372793"/>
    <w:rsid w:val="003E00C2"/>
    <w:rsid w:val="004547A9"/>
    <w:rsid w:val="00471622"/>
    <w:rsid w:val="00477857"/>
    <w:rsid w:val="00481505"/>
    <w:rsid w:val="004B1E04"/>
    <w:rsid w:val="004D5779"/>
    <w:rsid w:val="00585C71"/>
    <w:rsid w:val="00590E79"/>
    <w:rsid w:val="005A3DFA"/>
    <w:rsid w:val="00605263"/>
    <w:rsid w:val="00673F51"/>
    <w:rsid w:val="00681213"/>
    <w:rsid w:val="006A39FB"/>
    <w:rsid w:val="00746B9F"/>
    <w:rsid w:val="00763112"/>
    <w:rsid w:val="00774714"/>
    <w:rsid w:val="007B4234"/>
    <w:rsid w:val="0082383E"/>
    <w:rsid w:val="0086303F"/>
    <w:rsid w:val="00863E25"/>
    <w:rsid w:val="008877CE"/>
    <w:rsid w:val="00895564"/>
    <w:rsid w:val="008D79EF"/>
    <w:rsid w:val="008F7F05"/>
    <w:rsid w:val="009347E7"/>
    <w:rsid w:val="009C6C0A"/>
    <w:rsid w:val="009D2D4D"/>
    <w:rsid w:val="009D5296"/>
    <w:rsid w:val="00A16A9D"/>
    <w:rsid w:val="00A619FE"/>
    <w:rsid w:val="00AB0881"/>
    <w:rsid w:val="00AE61FF"/>
    <w:rsid w:val="00AE6BF9"/>
    <w:rsid w:val="00B02D4C"/>
    <w:rsid w:val="00B07315"/>
    <w:rsid w:val="00B3624E"/>
    <w:rsid w:val="00B4307B"/>
    <w:rsid w:val="00B63DD4"/>
    <w:rsid w:val="00B6699F"/>
    <w:rsid w:val="00B779B3"/>
    <w:rsid w:val="00BB3E03"/>
    <w:rsid w:val="00BE6A62"/>
    <w:rsid w:val="00BF3B6B"/>
    <w:rsid w:val="00C14B1E"/>
    <w:rsid w:val="00C449BF"/>
    <w:rsid w:val="00C50387"/>
    <w:rsid w:val="00C839BF"/>
    <w:rsid w:val="00CB67F8"/>
    <w:rsid w:val="00CE763F"/>
    <w:rsid w:val="00D26BED"/>
    <w:rsid w:val="00D31CA2"/>
    <w:rsid w:val="00D5746D"/>
    <w:rsid w:val="00D852F3"/>
    <w:rsid w:val="00DA4F50"/>
    <w:rsid w:val="00DC6788"/>
    <w:rsid w:val="00DE46E9"/>
    <w:rsid w:val="00E004FA"/>
    <w:rsid w:val="00E340A2"/>
    <w:rsid w:val="00E354DF"/>
    <w:rsid w:val="00E43C46"/>
    <w:rsid w:val="00E70274"/>
    <w:rsid w:val="00EA4A02"/>
    <w:rsid w:val="00EC1833"/>
    <w:rsid w:val="00ED5D74"/>
    <w:rsid w:val="00EF7C1B"/>
    <w:rsid w:val="00F13F7B"/>
    <w:rsid w:val="00F5426B"/>
    <w:rsid w:val="00FA00E8"/>
    <w:rsid w:val="00FB49E3"/>
    <w:rsid w:val="00FB4F40"/>
    <w:rsid w:val="00FB63BB"/>
    <w:rsid w:val="00FD4FCB"/>
    <w:rsid w:val="00FE1F85"/>
    <w:rsid w:val="00FF6CC3"/>
    <w:rsid w:val="00FF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44769"/>
  <w15:docId w15:val="{ABC02555-A061-48F3-9624-69261168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link w:val="Heading1Char"/>
    <w:uiPriority w:val="9"/>
    <w:qFormat/>
    <w:rsid w:val="007B4234"/>
    <w:pPr>
      <w:outlineLvl w:val="0"/>
    </w:pPr>
    <w:rPr>
      <w:rFonts w:ascii="Trebuchet MS" w:eastAsia="Trebuchet MS" w:hAnsi="Trebuchet MS" w:cs="Trebuchet MS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2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347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7E7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9347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7E7"/>
    <w:rPr>
      <w:rFonts w:ascii="Lucida Sans Unicode" w:eastAsia="Lucida Sans Unicode" w:hAnsi="Lucida Sans Unicode" w:cs="Lucida Sans Unicode"/>
    </w:rPr>
  </w:style>
  <w:style w:type="paragraph" w:styleId="NormalWeb">
    <w:name w:val="Normal (Web)"/>
    <w:basedOn w:val="Normal"/>
    <w:uiPriority w:val="99"/>
    <w:semiHidden/>
    <w:unhideWhenUsed/>
    <w:rsid w:val="00100F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B4234"/>
    <w:rPr>
      <w:rFonts w:ascii="Trebuchet MS" w:eastAsia="Trebuchet MS" w:hAnsi="Trebuchet MS" w:cs="Trebuchet MS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23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C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E00C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E00C2"/>
    <w:rPr>
      <w:rFonts w:ascii="Lucida Sans Unicode" w:eastAsia="Lucida Sans Unicode" w:hAnsi="Lucida Sans Unicode" w:cs="Lucida Sans Unicode"/>
    </w:rPr>
  </w:style>
  <w:style w:type="character" w:customStyle="1" w:styleId="BodyTextChar">
    <w:name w:val="Body Text Char"/>
    <w:basedOn w:val="DefaultParagraphFont"/>
    <w:link w:val="BodyText"/>
    <w:uiPriority w:val="1"/>
    <w:rsid w:val="009C6C0A"/>
    <w:rPr>
      <w:rFonts w:ascii="Lucida Sans Unicode" w:eastAsia="Lucida Sans Unicode" w:hAnsi="Lucida Sans Unicode" w:cs="Lucida Sans Unicode"/>
      <w:sz w:val="23"/>
      <w:szCs w:val="23"/>
    </w:rPr>
  </w:style>
  <w:style w:type="character" w:styleId="Hyperlink">
    <w:name w:val="Hyperlink"/>
    <w:basedOn w:val="DefaultParagraphFont"/>
    <w:uiPriority w:val="99"/>
    <w:unhideWhenUsed/>
    <w:rsid w:val="00F542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7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w3globa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avarasan\Downloads\Synectic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Synectics.dotx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Synectics Inc.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Synectics Inc.</dc:title>
  <dc:creator>Ilavarasan SP</dc:creator>
  <cp:keywords>DAFo_xsXGt0,BAEEqQ2lg5A</cp:keywords>
  <cp:lastModifiedBy>Ilavarasan SP</cp:lastModifiedBy>
  <cp:revision>5</cp:revision>
  <dcterms:created xsi:type="dcterms:W3CDTF">2026-04-08T17:47:00Z</dcterms:created>
  <dcterms:modified xsi:type="dcterms:W3CDTF">2026-04-08T22:51:00Z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2023-10-05T00:00:00Z</vt:filetime>
  </property>
  <property fmtid="{D5CDD505-2E9C-101B-9397-08002B2CF9AE}" pid="3" name="Creator">
    <vt:lpwstr>Canva</vt:lpwstr>
  </property>
  <property fmtid="{D5CDD505-2E9C-101B-9397-08002B2CF9AE}" pid="4" name="LastSaved">
    <vt:filetime>2023-10-05T00:00:00Z</vt:filetime>
  </property>
  <property fmtid="{D5CDD505-2E9C-101B-9397-08002B2CF9AE}" pid="5" name="GrammarlyDocumentId">
    <vt:lpwstr>cf8f27aad65b15eacca21a48dccb47e6249061591ed1e96e0be688181b91ad29</vt:lpwstr>
  </property>
</Properties>
</file>